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604" w14:textId="548BC7C1" w:rsidR="00645A75" w:rsidRPr="000A33B0" w:rsidRDefault="00986D1B" w:rsidP="000A33B0">
      <w:pPr>
        <w:pStyle w:val="Title"/>
        <w:ind w:left="2880"/>
        <w:rPr>
          <w:sz w:val="36"/>
          <w:szCs w:val="36"/>
        </w:rPr>
      </w:pPr>
      <w:r w:rsidRPr="00D7456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F3C94F9" wp14:editId="53C946C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33044" cy="8458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4561">
        <w:rPr>
          <w:sz w:val="32"/>
          <w:szCs w:val="32"/>
        </w:rPr>
        <w:t>DGMD E-2</w:t>
      </w:r>
      <w:r w:rsidR="0060335E">
        <w:rPr>
          <w:sz w:val="32"/>
          <w:szCs w:val="32"/>
        </w:rPr>
        <w:t>8</w:t>
      </w:r>
      <w:r w:rsidRPr="00D74561">
        <w:rPr>
          <w:sz w:val="32"/>
          <w:szCs w:val="32"/>
        </w:rPr>
        <w:br/>
      </w:r>
      <w:r w:rsidR="0060335E">
        <w:rPr>
          <w:sz w:val="32"/>
          <w:szCs w:val="32"/>
        </w:rPr>
        <w:t>Developing Single Page Web Applications</w:t>
      </w:r>
      <w:r w:rsidR="007E4E17" w:rsidRPr="000A33B0">
        <w:rPr>
          <w:sz w:val="36"/>
          <w:szCs w:val="36"/>
        </w:rPr>
        <w:br/>
      </w:r>
      <w:r w:rsidR="00BC1B08">
        <w:rPr>
          <w:color w:val="auto"/>
          <w:sz w:val="36"/>
          <w:szCs w:val="36"/>
        </w:rPr>
        <w:t>Midterm Project</w:t>
      </w:r>
      <w:r w:rsidR="003840A8">
        <w:rPr>
          <w:color w:val="auto"/>
          <w:sz w:val="36"/>
          <w:szCs w:val="36"/>
        </w:rPr>
        <w:t xml:space="preserve">: </w:t>
      </w:r>
      <w:r w:rsidR="00554B3C">
        <w:rPr>
          <w:color w:val="auto"/>
          <w:sz w:val="36"/>
          <w:szCs w:val="36"/>
        </w:rPr>
        <w:t>Wordle</w:t>
      </w:r>
    </w:p>
    <w:p w14:paraId="01FB7541" w14:textId="77777777" w:rsidR="000A33B0" w:rsidRDefault="000A33B0">
      <w:pPr>
        <w:pStyle w:val="Heading1"/>
      </w:pPr>
    </w:p>
    <w:p w14:paraId="4B20D781" w14:textId="2A971996" w:rsidR="00D74561" w:rsidRPr="00D74561" w:rsidRDefault="00D74561" w:rsidP="00D74561">
      <w:pPr>
        <w:pStyle w:val="Heading2"/>
      </w:pPr>
      <w:r w:rsidRPr="00D74561">
        <w:t>Summary</w:t>
      </w:r>
    </w:p>
    <w:p w14:paraId="710A172C" w14:textId="6369F00D" w:rsidR="008E13D2" w:rsidRDefault="00A24202" w:rsidP="00D74561">
      <w:r>
        <w:t xml:space="preserve">Utilize </w:t>
      </w:r>
      <w:proofErr w:type="spellStart"/>
      <w:r w:rsidR="0035086D">
        <w:t>Javascript</w:t>
      </w:r>
      <w:proofErr w:type="spellEnd"/>
      <w:r w:rsidR="0035086D">
        <w:t xml:space="preserve"> objects plus an API to create a </w:t>
      </w:r>
      <w:r w:rsidR="00701128">
        <w:t>one-page</w:t>
      </w:r>
      <w:r w:rsidR="0035086D">
        <w:t xml:space="preserve"> game app.</w:t>
      </w:r>
      <w:r w:rsidR="0035086D">
        <w:br/>
      </w:r>
    </w:p>
    <w:p w14:paraId="32A4461F" w14:textId="4E72C29A" w:rsidR="008E13D2" w:rsidRDefault="008E13D2" w:rsidP="00D74561">
      <w:pPr>
        <w:rPr>
          <w:rFonts w:asciiTheme="majorHAnsi" w:eastAsiaTheme="majorEastAsia" w:hAnsiTheme="majorHAnsi" w:cstheme="majorBidi"/>
          <w:b/>
          <w:bCs/>
          <w:color w:val="B6332E" w:themeColor="accent1" w:themeShade="BF"/>
        </w:rPr>
      </w:pPr>
      <w:r w:rsidRPr="007B3274">
        <w:rPr>
          <w:rFonts w:asciiTheme="majorHAnsi" w:eastAsiaTheme="majorEastAsia" w:hAnsiTheme="majorHAnsi" w:cstheme="majorBidi"/>
          <w:b/>
          <w:bCs/>
          <w:color w:val="B6332E" w:themeColor="accent1" w:themeShade="BF"/>
        </w:rPr>
        <w:t>Task:</w:t>
      </w:r>
    </w:p>
    <w:p w14:paraId="2B61A9A5" w14:textId="54D84A40" w:rsidR="00427A7D" w:rsidRDefault="00FA3ADF" w:rsidP="00D74561">
      <w:r w:rsidRPr="00FA3ADF">
        <w:t xml:space="preserve">You are tasked with </w:t>
      </w:r>
      <w:r>
        <w:t xml:space="preserve">creating an app to implement the popular Wordle game (ref:  </w:t>
      </w:r>
      <w:r w:rsidRPr="00FA3ADF">
        <w:t>https://www.nytimes.com/games/wordle/index.html</w:t>
      </w:r>
      <w:r>
        <w:t>)</w:t>
      </w:r>
      <w:r w:rsidR="00427A7D">
        <w:br/>
        <w:t xml:space="preserve">Note that your implementation </w:t>
      </w:r>
      <w:r w:rsidR="00427A7D" w:rsidRPr="00BB727A">
        <w:rPr>
          <w:b/>
          <w:bCs/>
        </w:rPr>
        <w:t>does not</w:t>
      </w:r>
      <w:r w:rsidR="00427A7D">
        <w:t xml:space="preserve"> have to match the </w:t>
      </w:r>
      <w:r w:rsidR="00F87BB8">
        <w:t xml:space="preserve">UI of </w:t>
      </w:r>
      <w:r w:rsidR="00427A7D">
        <w:t>NY Times version</w:t>
      </w:r>
      <w:r w:rsidR="00F87BB8">
        <w:t xml:space="preserve"> </w:t>
      </w:r>
      <w:r w:rsidR="00427A7D">
        <w:t>– the link is provided for reference.</w:t>
      </w:r>
    </w:p>
    <w:p w14:paraId="14296CC3" w14:textId="77777777" w:rsidR="0036219F" w:rsidRDefault="00A204AE" w:rsidP="00D74561">
      <w:r>
        <w:t xml:space="preserve">Your submission will be judged </w:t>
      </w:r>
      <w:r w:rsidR="00D46472">
        <w:t>on your ability to leverage</w:t>
      </w:r>
      <w:r w:rsidR="00D932BA">
        <w:t xml:space="preserve"> </w:t>
      </w:r>
      <w:proofErr w:type="spellStart"/>
      <w:r w:rsidR="00D932BA">
        <w:t>Javascript</w:t>
      </w:r>
      <w:proofErr w:type="spellEnd"/>
      <w:r w:rsidR="00D46472">
        <w:t xml:space="preserve"> objects within your design</w:t>
      </w:r>
      <w:r w:rsidR="00427A7D">
        <w:t xml:space="preserve"> and to create an intuitive UI</w:t>
      </w:r>
      <w:r w:rsidR="00D46472">
        <w:t>.</w:t>
      </w:r>
    </w:p>
    <w:p w14:paraId="30F0ADD7" w14:textId="402E8B3E" w:rsidR="0036219F" w:rsidRDefault="00D46472" w:rsidP="00D74561">
      <w:r>
        <w:br/>
      </w:r>
      <w:r w:rsidR="00F2319E">
        <w:t xml:space="preserve">You are required to use </w:t>
      </w:r>
      <w:r w:rsidR="008B22F1">
        <w:t xml:space="preserve">one </w:t>
      </w:r>
      <w:r w:rsidR="00F2319E">
        <w:t xml:space="preserve">API </w:t>
      </w:r>
      <w:r w:rsidR="008B22F1">
        <w:t xml:space="preserve">in this app. </w:t>
      </w:r>
      <w:r w:rsidR="001A5760">
        <w:t xml:space="preserve"> You may use an API to </w:t>
      </w:r>
      <w:r w:rsidR="00424D4E">
        <w:t>choose the word to guess</w:t>
      </w:r>
      <w:r w:rsidR="001A5760">
        <w:t xml:space="preserve">.  Alternatively, you may use an API </w:t>
      </w:r>
      <w:r w:rsidR="00424D4E">
        <w:t>to</w:t>
      </w:r>
      <w:r w:rsidR="00692659">
        <w:t xml:space="preserve"> check </w:t>
      </w:r>
      <w:r w:rsidR="001A4F6D">
        <w:t xml:space="preserve">that the </w:t>
      </w:r>
      <w:r w:rsidR="002D2067">
        <w:t xml:space="preserve">user’s guess is a </w:t>
      </w:r>
      <w:r w:rsidR="00555FEF">
        <w:t>valid word</w:t>
      </w:r>
      <w:r w:rsidR="00F2319E">
        <w:t>.</w:t>
      </w:r>
      <w:r w:rsidR="00F87BB8">
        <w:t xml:space="preserve"> </w:t>
      </w:r>
    </w:p>
    <w:p w14:paraId="117635AC" w14:textId="78C8E2B5" w:rsidR="00F2319E" w:rsidRDefault="00805420" w:rsidP="00D74561">
      <w:proofErr w:type="gramStart"/>
      <w:r>
        <w:t>API’s</w:t>
      </w:r>
      <w:proofErr w:type="gramEnd"/>
      <w:r>
        <w:t xml:space="preserve"> must return JSON and must </w:t>
      </w:r>
      <w:r w:rsidR="00555FEF">
        <w:t>be accessed using</w:t>
      </w:r>
      <w:r>
        <w:t xml:space="preserve"> </w:t>
      </w:r>
      <w:proofErr w:type="spellStart"/>
      <w:r w:rsidR="00B929DE">
        <w:t>XMLHttpRequest</w:t>
      </w:r>
      <w:proofErr w:type="spellEnd"/>
      <w:r>
        <w:t xml:space="preserve"> or </w:t>
      </w:r>
      <w:r w:rsidR="00B929DE">
        <w:t>a promise</w:t>
      </w:r>
      <w:r w:rsidR="00762C4D">
        <w:t xml:space="preserve"> /</w:t>
      </w:r>
      <w:r w:rsidR="00B929DE">
        <w:t xml:space="preserve"> </w:t>
      </w:r>
      <w:r w:rsidR="00D63CAF">
        <w:t>f</w:t>
      </w:r>
      <w:r>
        <w:t>etch</w:t>
      </w:r>
      <w:r w:rsidR="00D63CAF">
        <w:t>.</w:t>
      </w:r>
    </w:p>
    <w:p w14:paraId="3511910A" w14:textId="4DAE1FA8" w:rsidR="00D932BA" w:rsidRPr="00555FEF" w:rsidRDefault="00762C4D" w:rsidP="00D74561">
      <w:pPr>
        <w:rPr>
          <w:i/>
          <w:iCs/>
        </w:rPr>
      </w:pPr>
      <w:r>
        <w:rPr>
          <w:i/>
          <w:iCs/>
        </w:rPr>
        <w:br/>
      </w:r>
      <w:r w:rsidR="00D932BA" w:rsidRPr="00555FEF">
        <w:rPr>
          <w:i/>
          <w:iCs/>
        </w:rPr>
        <w:t xml:space="preserve">Note: </w:t>
      </w:r>
      <w:r w:rsidR="003D5E74">
        <w:rPr>
          <w:i/>
          <w:iCs/>
        </w:rPr>
        <w:t>You may not use</w:t>
      </w:r>
      <w:r w:rsidR="00D932BA" w:rsidRPr="00555FEF">
        <w:rPr>
          <w:i/>
          <w:iCs/>
        </w:rPr>
        <w:t xml:space="preserve"> React </w:t>
      </w:r>
      <w:r w:rsidR="003D5E74">
        <w:rPr>
          <w:i/>
          <w:iCs/>
        </w:rPr>
        <w:t xml:space="preserve">for this </w:t>
      </w:r>
      <w:r w:rsidR="00D932BA" w:rsidRPr="00555FEF">
        <w:rPr>
          <w:i/>
          <w:iCs/>
        </w:rPr>
        <w:t>assignme</w:t>
      </w:r>
      <w:r w:rsidR="001C6A28">
        <w:rPr>
          <w:i/>
          <w:iCs/>
        </w:rPr>
        <w:t>nt.  You may not research/copy code solutions for this assignment.</w:t>
      </w:r>
    </w:p>
    <w:p w14:paraId="512919E8" w14:textId="77777777" w:rsidR="008607FB" w:rsidRDefault="008607FB" w:rsidP="00D74561">
      <w:pPr>
        <w:rPr>
          <w:b/>
          <w:bCs/>
        </w:rPr>
      </w:pPr>
    </w:p>
    <w:p w14:paraId="6C016EBA" w14:textId="77777777" w:rsidR="000A3EB0" w:rsidRDefault="000A3EB0" w:rsidP="00D74561">
      <w:pPr>
        <w:rPr>
          <w:b/>
          <w:bCs/>
        </w:rPr>
      </w:pPr>
      <w:r>
        <w:rPr>
          <w:b/>
          <w:bCs/>
        </w:rPr>
        <w:t>The board:</w:t>
      </w:r>
    </w:p>
    <w:p w14:paraId="444670EB" w14:textId="080B5B2A" w:rsidR="000A3EB0" w:rsidRDefault="000A3EB0" w:rsidP="000A3EB0">
      <w:pPr>
        <w:rPr>
          <w:i/>
          <w:iCs/>
        </w:rPr>
      </w:pPr>
      <w:r>
        <w:rPr>
          <w:i/>
          <w:iCs/>
        </w:rPr>
        <w:t>The</w:t>
      </w:r>
      <w:r w:rsidRPr="00104C5A">
        <w:rPr>
          <w:i/>
          <w:iCs/>
        </w:rPr>
        <w:t xml:space="preserve"> </w:t>
      </w:r>
      <w:r>
        <w:rPr>
          <w:i/>
          <w:iCs/>
        </w:rPr>
        <w:t>screenshot</w:t>
      </w:r>
      <w:r w:rsidRPr="00104C5A">
        <w:rPr>
          <w:i/>
          <w:iCs/>
        </w:rPr>
        <w:t xml:space="preserve"> </w:t>
      </w:r>
      <w:r w:rsidR="00561E78">
        <w:rPr>
          <w:i/>
          <w:iCs/>
        </w:rPr>
        <w:t>is</w:t>
      </w:r>
      <w:r w:rsidRPr="00104C5A">
        <w:rPr>
          <w:i/>
          <w:iCs/>
        </w:rPr>
        <w:t xml:space="preserve"> a model of how your implementation should appear.  You are welcome to add enhancements </w:t>
      </w:r>
      <w:proofErr w:type="gramStart"/>
      <w:r w:rsidRPr="00104C5A">
        <w:rPr>
          <w:i/>
          <w:iCs/>
        </w:rPr>
        <w:t>as long as</w:t>
      </w:r>
      <w:proofErr w:type="gramEnd"/>
      <w:r w:rsidRPr="00104C5A">
        <w:rPr>
          <w:i/>
          <w:iCs/>
        </w:rPr>
        <w:t xml:space="preserve"> you meet the requirements.</w:t>
      </w:r>
      <w:r w:rsidR="00561E78">
        <w:rPr>
          <w:i/>
          <w:iCs/>
        </w:rPr>
        <w:t xml:space="preserve">  Note:  Use an input box to enter the guess – </w:t>
      </w:r>
      <w:proofErr w:type="gramStart"/>
      <w:r w:rsidR="00561E78">
        <w:rPr>
          <w:i/>
          <w:iCs/>
        </w:rPr>
        <w:t>this deviates</w:t>
      </w:r>
      <w:proofErr w:type="gramEnd"/>
      <w:r w:rsidR="00561E78">
        <w:rPr>
          <w:i/>
          <w:iCs/>
        </w:rPr>
        <w:t xml:space="preserve"> from the NY Times version.</w:t>
      </w:r>
    </w:p>
    <w:p w14:paraId="5D66C182" w14:textId="77777777" w:rsidR="000A3EB0" w:rsidRPr="00104C5A" w:rsidRDefault="000A3EB0" w:rsidP="000A3EB0">
      <w:pPr>
        <w:jc w:val="center"/>
        <w:rPr>
          <w:i/>
          <w:iCs/>
        </w:rPr>
      </w:pPr>
      <w:r w:rsidRPr="007C64D5">
        <w:rPr>
          <w:i/>
          <w:iCs/>
          <w:noProof/>
        </w:rPr>
        <w:drawing>
          <wp:inline distT="0" distB="0" distL="0" distR="0" wp14:anchorId="4A1A85C5" wp14:editId="768AC5D5">
            <wp:extent cx="2106295" cy="2200275"/>
            <wp:effectExtent l="0" t="0" r="8255" b="9525"/>
            <wp:docPr id="828496891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96891" name="Picture 1" descr="A screenshot of a gam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0672" cy="220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33A0" w14:textId="77777777" w:rsidR="000A3EB0" w:rsidRDefault="000A3EB0" w:rsidP="00D74561">
      <w:pPr>
        <w:rPr>
          <w:b/>
          <w:bCs/>
        </w:rPr>
      </w:pPr>
    </w:p>
    <w:p w14:paraId="2491E180" w14:textId="77777777" w:rsidR="00561E78" w:rsidRDefault="00561E78">
      <w:pPr>
        <w:rPr>
          <w:b/>
          <w:bCs/>
        </w:rPr>
      </w:pPr>
      <w:r>
        <w:rPr>
          <w:b/>
          <w:bCs/>
        </w:rPr>
        <w:br w:type="page"/>
      </w:r>
    </w:p>
    <w:p w14:paraId="5913AB88" w14:textId="5362016F" w:rsidR="00561E78" w:rsidRDefault="00561E78" w:rsidP="00D74561">
      <w:pPr>
        <w:rPr>
          <w:b/>
          <w:bCs/>
        </w:rPr>
      </w:pPr>
      <w:r>
        <w:rPr>
          <w:b/>
          <w:bCs/>
        </w:rPr>
        <w:lastRenderedPageBreak/>
        <w:t xml:space="preserve">Used </w:t>
      </w:r>
      <w:r w:rsidR="001131C5">
        <w:rPr>
          <w:b/>
          <w:bCs/>
        </w:rPr>
        <w:t>l</w:t>
      </w:r>
      <w:r>
        <w:rPr>
          <w:b/>
          <w:bCs/>
        </w:rPr>
        <w:t xml:space="preserve">etter </w:t>
      </w:r>
      <w:r w:rsidR="001131C5">
        <w:rPr>
          <w:b/>
          <w:bCs/>
        </w:rPr>
        <w:t>b</w:t>
      </w:r>
      <w:r>
        <w:rPr>
          <w:b/>
          <w:bCs/>
        </w:rPr>
        <w:t>oard:</w:t>
      </w:r>
    </w:p>
    <w:p w14:paraId="2C03E2C3" w14:textId="7AE56487" w:rsidR="00671D7F" w:rsidRDefault="00671D7F" w:rsidP="00671D7F">
      <w:pPr>
        <w:pStyle w:val="ListParagraph"/>
        <w:ind w:left="360"/>
      </w:pPr>
      <w:r>
        <w:t>You will need to display a used letter board indicating letters used.  The used letter board must include a visual indicator of whether the used letter was correct/in the wrong place/ or not in the word.  An example is shown below</w:t>
      </w:r>
      <w:r w:rsidR="001131C5">
        <w:t>.  Note, the color reflects “green” if any guess shows the letter in the right place.</w:t>
      </w:r>
      <w:r>
        <w:br/>
      </w:r>
    </w:p>
    <w:p w14:paraId="2C1F2051" w14:textId="77777777" w:rsidR="00671D7F" w:rsidRDefault="00671D7F" w:rsidP="00671D7F">
      <w:pPr>
        <w:jc w:val="center"/>
      </w:pPr>
      <w:r w:rsidRPr="00557858">
        <w:rPr>
          <w:noProof/>
        </w:rPr>
        <w:drawing>
          <wp:inline distT="0" distB="0" distL="0" distR="0" wp14:anchorId="41279639" wp14:editId="26BAD789">
            <wp:extent cx="1933575" cy="647677"/>
            <wp:effectExtent l="0" t="0" r="0" b="635"/>
            <wp:docPr id="194874147" name="Picture 1" descr="A screenshot of a computer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4147" name="Picture 1" descr="A screenshot of a computer keyboar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0623" cy="65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8FF007B" w14:textId="77777777" w:rsidR="00561E78" w:rsidRDefault="00561E78" w:rsidP="00D74561">
      <w:pPr>
        <w:rPr>
          <w:b/>
          <w:bCs/>
        </w:rPr>
      </w:pPr>
    </w:p>
    <w:p w14:paraId="1A79AFFB" w14:textId="77777777" w:rsidR="00561E78" w:rsidRDefault="00561E78" w:rsidP="00D74561">
      <w:pPr>
        <w:rPr>
          <w:b/>
          <w:bCs/>
        </w:rPr>
      </w:pPr>
    </w:p>
    <w:p w14:paraId="505CF326" w14:textId="36B501D2" w:rsidR="00F2319E" w:rsidRPr="00A51BE0" w:rsidRDefault="00F2319E" w:rsidP="00D74561">
      <w:pPr>
        <w:rPr>
          <w:b/>
          <w:bCs/>
        </w:rPr>
      </w:pPr>
      <w:r w:rsidRPr="00A51BE0">
        <w:rPr>
          <w:b/>
          <w:bCs/>
        </w:rPr>
        <w:t>Game play:</w:t>
      </w:r>
    </w:p>
    <w:p w14:paraId="2B8D091A" w14:textId="203D95F1" w:rsidR="00F2319E" w:rsidRDefault="00F2319E" w:rsidP="00D74561">
      <w:r>
        <w:t xml:space="preserve">The player has 6 tries to guess a </w:t>
      </w:r>
      <w:proofErr w:type="gramStart"/>
      <w:r>
        <w:t>5 letter</w:t>
      </w:r>
      <w:proofErr w:type="gramEnd"/>
      <w:r>
        <w:t xml:space="preserve"> word.</w:t>
      </w:r>
    </w:p>
    <w:p w14:paraId="2D10E961" w14:textId="285D0161" w:rsidR="00F2319E" w:rsidRDefault="00F2319E" w:rsidP="00D74561">
      <w:r>
        <w:t xml:space="preserve">Guesses </w:t>
      </w:r>
      <w:r w:rsidR="009E02DE">
        <w:t xml:space="preserve">must be 5 letter words (you will need to </w:t>
      </w:r>
      <w:r w:rsidR="009E2393">
        <w:t>validate</w:t>
      </w:r>
      <w:r w:rsidR="009E02DE">
        <w:t xml:space="preserve"> this)</w:t>
      </w:r>
    </w:p>
    <w:p w14:paraId="219C8A7D" w14:textId="1728FEFB" w:rsidR="00555FEF" w:rsidRDefault="00427A7D" w:rsidP="00D74561">
      <w:r>
        <w:t xml:space="preserve">For each letter in the guess, you must report </w:t>
      </w:r>
      <w:r w:rsidR="008F7099">
        <w:t xml:space="preserve">one of three results: </w:t>
      </w:r>
      <w:r w:rsidR="008F7099">
        <w:br/>
      </w:r>
      <w:r>
        <w:t>if the letter is not in the answer</w:t>
      </w:r>
      <w:r w:rsidR="002F520E">
        <w:t xml:space="preserve"> (grey)</w:t>
      </w:r>
      <w:r w:rsidR="008F7099">
        <w:br/>
      </w:r>
      <w:r w:rsidR="0088456D">
        <w:t>if the</w:t>
      </w:r>
      <w:r w:rsidR="00B604E5">
        <w:t xml:space="preserve"> letter is</w:t>
      </w:r>
      <w:r w:rsidR="0088456D">
        <w:t xml:space="preserve"> </w:t>
      </w:r>
      <w:r>
        <w:t>in the answer but in a different place than</w:t>
      </w:r>
      <w:r w:rsidR="0088456D">
        <w:t xml:space="preserve"> in your guess word</w:t>
      </w:r>
      <w:r w:rsidR="002F520E">
        <w:t xml:space="preserve"> (yellow)</w:t>
      </w:r>
      <w:r w:rsidR="008F7099">
        <w:br/>
      </w:r>
      <w:r w:rsidR="0088456D">
        <w:t>if the letter is in the same place as in the guess word</w:t>
      </w:r>
      <w:r w:rsidR="002F520E">
        <w:t xml:space="preserve"> (green)</w:t>
      </w:r>
    </w:p>
    <w:p w14:paraId="18D7D19B" w14:textId="5BCB4ED8" w:rsidR="00DC3D44" w:rsidRDefault="00332598" w:rsidP="00D74561">
      <w:r>
        <w:br/>
        <w:t xml:space="preserve">Here </w:t>
      </w:r>
      <w:r w:rsidR="00AB01FC">
        <w:t>is an</w:t>
      </w:r>
      <w:r>
        <w:t xml:space="preserve"> example response:</w:t>
      </w:r>
      <w:r>
        <w:br/>
        <w:t xml:space="preserve">Answer:  </w:t>
      </w:r>
      <w:r w:rsidR="006A31AF">
        <w:t>PRIDE</w:t>
      </w:r>
      <w:r w:rsidR="006A31AF">
        <w:br/>
        <w:t>Guess: DOPED</w:t>
      </w:r>
      <w:r w:rsidR="006A31AF">
        <w:br/>
        <w:t xml:space="preserve">the </w:t>
      </w:r>
      <w:r w:rsidR="002C4380">
        <w:t>D</w:t>
      </w:r>
      <w:r w:rsidR="006A31AF">
        <w:t xml:space="preserve"> is in the wrong place</w:t>
      </w:r>
      <w:r w:rsidR="006A31AF">
        <w:br/>
      </w:r>
      <w:r w:rsidR="002C4380">
        <w:t>the O is not in the word</w:t>
      </w:r>
      <w:r w:rsidR="002C4380">
        <w:br/>
        <w:t>the P is in the wrong place</w:t>
      </w:r>
      <w:r w:rsidR="002C4380">
        <w:br/>
      </w:r>
      <w:r w:rsidR="00AB01FC">
        <w:t>the E is in the wrong place</w:t>
      </w:r>
      <w:r w:rsidR="00AB01FC">
        <w:br/>
        <w:t>the second D is not in the word</w:t>
      </w:r>
    </w:p>
    <w:p w14:paraId="3FC3B82C" w14:textId="6EED18A8" w:rsidR="00AB01FC" w:rsidRDefault="00A51BE0" w:rsidP="00D74561">
      <w:r>
        <w:t>The game ends when the user guesses the word or uses all 6 guesses.</w:t>
      </w:r>
    </w:p>
    <w:p w14:paraId="10724FB2" w14:textId="77777777" w:rsidR="00555FEF" w:rsidRDefault="00555FEF" w:rsidP="00A51BE0">
      <w:pPr>
        <w:rPr>
          <w:b/>
          <w:bCs/>
        </w:rPr>
      </w:pPr>
    </w:p>
    <w:p w14:paraId="57251EBB" w14:textId="3BED3DFB" w:rsidR="008D61A1" w:rsidRDefault="008D61A1" w:rsidP="008D61A1">
      <w:r>
        <w:t xml:space="preserve">Note:  If a letter appears twice in the guess but only once in the answer, you must eliminate all possible yellow/green responses and then consider </w:t>
      </w:r>
      <w:r w:rsidR="00445411">
        <w:t>any repeat letters</w:t>
      </w:r>
      <w:r>
        <w:t>.</w:t>
      </w:r>
      <w:r>
        <w:br/>
        <w:t xml:space="preserve">For example – if the answer is </w:t>
      </w:r>
      <w:r w:rsidR="003A5B6E">
        <w:t>“</w:t>
      </w:r>
      <w:proofErr w:type="gramStart"/>
      <w:r>
        <w:t>create</w:t>
      </w:r>
      <w:proofErr w:type="gramEnd"/>
      <w:r w:rsidR="003A5B6E">
        <w:t>”</w:t>
      </w:r>
      <w:r>
        <w:t xml:space="preserve"> and the guess is </w:t>
      </w:r>
      <w:r w:rsidR="003A5B6E">
        <w:t>“</w:t>
      </w:r>
      <w:r>
        <w:t>tacit</w:t>
      </w:r>
      <w:r w:rsidR="003A5B6E">
        <w:t>”</w:t>
      </w:r>
    </w:p>
    <w:p w14:paraId="4618BE48" w14:textId="77777777" w:rsidR="008D61A1" w:rsidRPr="0022499E" w:rsidRDefault="008D61A1" w:rsidP="008D61A1">
      <w:r>
        <w:t>t is yellow</w:t>
      </w:r>
      <w:r>
        <w:br/>
        <w:t>a is yellow</w:t>
      </w:r>
      <w:r>
        <w:br/>
        <w:t>c is yellow</w:t>
      </w:r>
      <w:r>
        <w:br/>
      </w:r>
      <w:proofErr w:type="spellStart"/>
      <w:r>
        <w:t>i</w:t>
      </w:r>
      <w:proofErr w:type="spellEnd"/>
      <w:r>
        <w:t xml:space="preserve"> is grey</w:t>
      </w:r>
      <w:r>
        <w:br/>
        <w:t>t is grey</w:t>
      </w:r>
    </w:p>
    <w:p w14:paraId="0E574D67" w14:textId="77777777" w:rsidR="00555FEF" w:rsidRDefault="00555FEF">
      <w:pPr>
        <w:rPr>
          <w:b/>
          <w:bCs/>
        </w:rPr>
      </w:pPr>
      <w:r>
        <w:rPr>
          <w:b/>
          <w:bCs/>
        </w:rPr>
        <w:br w:type="page"/>
      </w:r>
    </w:p>
    <w:p w14:paraId="134B5581" w14:textId="0C680A14" w:rsidR="00DC3D44" w:rsidRPr="002B22DE" w:rsidRDefault="00DC3D44" w:rsidP="00A51BE0">
      <w:pPr>
        <w:rPr>
          <w:b/>
          <w:bCs/>
        </w:rPr>
      </w:pPr>
      <w:r w:rsidRPr="002B22DE">
        <w:rPr>
          <w:b/>
          <w:bCs/>
        </w:rPr>
        <w:lastRenderedPageBreak/>
        <w:t>Required Features:</w:t>
      </w:r>
    </w:p>
    <w:p w14:paraId="3F6CCF19" w14:textId="79D79B8D" w:rsidR="00A51BE0" w:rsidRDefault="00DC3D44" w:rsidP="000E0CD1">
      <w:pPr>
        <w:pStyle w:val="ListParagraph"/>
        <w:numPr>
          <w:ilvl w:val="0"/>
          <w:numId w:val="34"/>
        </w:numPr>
      </w:pPr>
      <w:r>
        <w:t>Display</w:t>
      </w:r>
      <w:r w:rsidR="00A51BE0">
        <w:t xml:space="preserve"> a used letter </w:t>
      </w:r>
      <w:r w:rsidR="00445411">
        <w:t>board</w:t>
      </w:r>
      <w:r w:rsidR="00A51BE0">
        <w:t xml:space="preserve"> so that the user can avoid letters that </w:t>
      </w:r>
      <w:r w:rsidR="006A7653">
        <w:t>have been</w:t>
      </w:r>
      <w:r w:rsidR="00A51BE0">
        <w:t xml:space="preserve"> eliminated</w:t>
      </w:r>
      <w:r w:rsidR="00041576">
        <w:t>.</w:t>
      </w:r>
    </w:p>
    <w:p w14:paraId="1271C91A" w14:textId="11512CA9" w:rsidR="00DC3D44" w:rsidRDefault="00DC3D44" w:rsidP="000E0CD1">
      <w:pPr>
        <w:pStyle w:val="ListParagraph"/>
        <w:numPr>
          <w:ilvl w:val="0"/>
          <w:numId w:val="34"/>
        </w:numPr>
      </w:pPr>
      <w:r>
        <w:t xml:space="preserve">Include </w:t>
      </w:r>
      <w:r w:rsidR="006A7653">
        <w:t xml:space="preserve">a </w:t>
      </w:r>
      <w:r>
        <w:t xml:space="preserve">“debug” mode that displays the </w:t>
      </w:r>
      <w:r w:rsidRPr="006A7653">
        <w:rPr>
          <w:i/>
          <w:iCs/>
        </w:rPr>
        <w:t xml:space="preserve">answer </w:t>
      </w:r>
      <w:r w:rsidR="006A7653" w:rsidRPr="006A7653">
        <w:rPr>
          <w:i/>
          <w:iCs/>
        </w:rPr>
        <w:t>in the console</w:t>
      </w:r>
      <w:r w:rsidR="006A7653">
        <w:t xml:space="preserve"> </w:t>
      </w:r>
      <w:r>
        <w:t xml:space="preserve">so that </w:t>
      </w:r>
      <w:r w:rsidR="002B22DE">
        <w:t xml:space="preserve">it is easier to check correct </w:t>
      </w:r>
      <w:r w:rsidR="00041576">
        <w:t>operation.</w:t>
      </w:r>
    </w:p>
    <w:p w14:paraId="26ABD544" w14:textId="73A69BA7" w:rsidR="002B22DE" w:rsidRDefault="007123FA" w:rsidP="000E0CD1">
      <w:pPr>
        <w:pStyle w:val="ListParagraph"/>
        <w:numPr>
          <w:ilvl w:val="0"/>
          <w:numId w:val="34"/>
        </w:numPr>
      </w:pPr>
      <w:r>
        <w:t xml:space="preserve">Allows the </w:t>
      </w:r>
      <w:r w:rsidR="002B22DE">
        <w:t xml:space="preserve">user to play multiple </w:t>
      </w:r>
      <w:r w:rsidR="002C3AAF">
        <w:t>games</w:t>
      </w:r>
      <w:r w:rsidR="006A7653">
        <w:t xml:space="preserve"> – i.e., </w:t>
      </w:r>
      <w:r w:rsidR="004D6B97">
        <w:t>you need to handle restarting the game</w:t>
      </w:r>
      <w:r w:rsidR="00041576">
        <w:t>.</w:t>
      </w:r>
    </w:p>
    <w:p w14:paraId="2292DA06" w14:textId="02AD1618" w:rsidR="00896558" w:rsidRDefault="00896558" w:rsidP="000E0CD1">
      <w:pPr>
        <w:pStyle w:val="ListParagraph"/>
        <w:numPr>
          <w:ilvl w:val="0"/>
          <w:numId w:val="34"/>
        </w:numPr>
      </w:pPr>
      <w:r>
        <w:t>Responsive to tablet size</w:t>
      </w:r>
      <w:r w:rsidR="008751A3">
        <w:t xml:space="preserve"> (</w:t>
      </w:r>
      <w:r w:rsidR="007D7786">
        <w:t xml:space="preserve">down to </w:t>
      </w:r>
      <w:r w:rsidR="002C3AAF">
        <w:t>7</w:t>
      </w:r>
      <w:r w:rsidR="007D7786">
        <w:t>00px)</w:t>
      </w:r>
    </w:p>
    <w:p w14:paraId="52F27B46" w14:textId="0560D645" w:rsidR="00AD2DF7" w:rsidRDefault="00AD2DF7" w:rsidP="000E0CD1">
      <w:pPr>
        <w:pStyle w:val="ListParagraph"/>
        <w:numPr>
          <w:ilvl w:val="0"/>
          <w:numId w:val="34"/>
        </w:numPr>
      </w:pPr>
      <w:r>
        <w:t>Comments must precede each function plus inline comments as appropriate</w:t>
      </w:r>
    </w:p>
    <w:p w14:paraId="4C46BDFD" w14:textId="499AC053" w:rsidR="00230E78" w:rsidRDefault="00230E78" w:rsidP="000E0CD1">
      <w:pPr>
        <w:pStyle w:val="ListParagraph"/>
        <w:numPr>
          <w:ilvl w:val="0"/>
          <w:numId w:val="34"/>
        </w:numPr>
      </w:pPr>
      <w:r>
        <w:t>Must work online</w:t>
      </w:r>
    </w:p>
    <w:p w14:paraId="094824F3" w14:textId="77777777" w:rsidR="000E0CD1" w:rsidRDefault="000E0CD1" w:rsidP="00DC3D44">
      <w:pPr>
        <w:rPr>
          <w:b/>
          <w:bCs/>
        </w:rPr>
      </w:pPr>
    </w:p>
    <w:p w14:paraId="5CFFCD80" w14:textId="4C2A2E89" w:rsidR="002B22DE" w:rsidRPr="00F87BB8" w:rsidRDefault="002B22DE" w:rsidP="00DC3D44">
      <w:pPr>
        <w:rPr>
          <w:b/>
          <w:bCs/>
        </w:rPr>
      </w:pPr>
      <w:r w:rsidRPr="00F87BB8">
        <w:rPr>
          <w:b/>
          <w:bCs/>
        </w:rPr>
        <w:t>Optional Features:</w:t>
      </w:r>
    </w:p>
    <w:p w14:paraId="7ECB0ACD" w14:textId="2929E807" w:rsidR="002B22DE" w:rsidRDefault="002B22DE" w:rsidP="000E0CD1">
      <w:pPr>
        <w:pStyle w:val="ListParagraph"/>
        <w:numPr>
          <w:ilvl w:val="0"/>
          <w:numId w:val="35"/>
        </w:numPr>
      </w:pPr>
      <w:r>
        <w:t>Track statistics of wins and losses</w:t>
      </w:r>
      <w:r w:rsidR="007A559E">
        <w:t>- and how many guesses a win needed.</w:t>
      </w:r>
    </w:p>
    <w:p w14:paraId="57D1CA6A" w14:textId="5F731ABD" w:rsidR="007A559E" w:rsidRDefault="004D6B97" w:rsidP="000E0CD1">
      <w:pPr>
        <w:pStyle w:val="ListParagraph"/>
        <w:numPr>
          <w:ilvl w:val="0"/>
          <w:numId w:val="35"/>
        </w:numPr>
      </w:pPr>
      <w:r>
        <w:t>Add s</w:t>
      </w:r>
      <w:r w:rsidR="00F87BB8">
        <w:t>ome a</w:t>
      </w:r>
      <w:r w:rsidR="007A559E">
        <w:t>nimation when the user wins.</w:t>
      </w:r>
    </w:p>
    <w:p w14:paraId="4EC544C8" w14:textId="4034BF00" w:rsidR="004D6B97" w:rsidRDefault="004D6B97" w:rsidP="000E0CD1">
      <w:pPr>
        <w:pStyle w:val="ListParagraph"/>
        <w:numPr>
          <w:ilvl w:val="0"/>
          <w:numId w:val="35"/>
        </w:numPr>
      </w:pPr>
      <w:r>
        <w:t xml:space="preserve">Other?  </w:t>
      </w:r>
    </w:p>
    <w:p w14:paraId="06C33744" w14:textId="4A096D5F" w:rsidR="008607FB" w:rsidRDefault="008607FB" w:rsidP="00DC3D44"/>
    <w:p w14:paraId="1DF05259" w14:textId="72E5662F" w:rsidR="00F944BD" w:rsidRDefault="008607FB" w:rsidP="00DC3D44">
      <w:pPr>
        <w:rPr>
          <w:i/>
          <w:iCs/>
        </w:rPr>
      </w:pPr>
      <w:r w:rsidRPr="000E0CD1">
        <w:rPr>
          <w:i/>
          <w:iCs/>
        </w:rPr>
        <w:t>Additional features are encouraged once the requirements are met.</w:t>
      </w:r>
      <w:r w:rsidR="0016544B">
        <w:rPr>
          <w:i/>
          <w:iCs/>
        </w:rPr>
        <w:t xml:space="preserve">  Exceptional work </w:t>
      </w:r>
      <w:r w:rsidR="00976C9D">
        <w:rPr>
          <w:i/>
          <w:iCs/>
        </w:rPr>
        <w:t xml:space="preserve">and additional features </w:t>
      </w:r>
      <w:r w:rsidR="0016544B">
        <w:rPr>
          <w:i/>
          <w:iCs/>
        </w:rPr>
        <w:t xml:space="preserve">will receive </w:t>
      </w:r>
      <w:r w:rsidR="00976C9D">
        <w:rPr>
          <w:i/>
          <w:iCs/>
        </w:rPr>
        <w:t>up to 10 points extra credit.</w:t>
      </w:r>
    </w:p>
    <w:p w14:paraId="1A69019B" w14:textId="77777777" w:rsidR="00362F5C" w:rsidRDefault="00362F5C" w:rsidP="00DC3D44">
      <w:pPr>
        <w:rPr>
          <w:i/>
          <w:iCs/>
        </w:rPr>
      </w:pPr>
    </w:p>
    <w:p w14:paraId="3B8D24FB" w14:textId="77777777" w:rsidR="00362F5C" w:rsidRDefault="00362F5C" w:rsidP="00362F5C">
      <w:pPr>
        <w:pStyle w:val="Heading2"/>
      </w:pPr>
      <w:r>
        <w:t>Rubric</w:t>
      </w:r>
    </w:p>
    <w:p w14:paraId="30D0875A" w14:textId="325EBEFD" w:rsidR="00362F5C" w:rsidRDefault="00362F5C" w:rsidP="00362F5C">
      <w:r>
        <w:t xml:space="preserve">Works to spec </w:t>
      </w:r>
      <w:r w:rsidRPr="001C07CC">
        <w:rPr>
          <w:i/>
          <w:iCs/>
        </w:rPr>
        <w:t>online</w:t>
      </w:r>
      <w:r>
        <w:tab/>
      </w:r>
      <w:r w:rsidR="00EF5D84">
        <w:t>7</w:t>
      </w:r>
      <w:r>
        <w:t>0%</w:t>
      </w:r>
    </w:p>
    <w:p w14:paraId="4AE55D30" w14:textId="3826C4E9" w:rsidR="00362F5C" w:rsidRDefault="00362F5C" w:rsidP="00362F5C">
      <w:r>
        <w:t xml:space="preserve">Code </w:t>
      </w:r>
      <w:r w:rsidR="00EF5D84">
        <w:t xml:space="preserve">plus UI </w:t>
      </w:r>
      <w:r>
        <w:t>quality</w:t>
      </w:r>
      <w:r>
        <w:tab/>
      </w:r>
      <w:r w:rsidR="00EF5D84">
        <w:t>3</w:t>
      </w:r>
      <w:r>
        <w:t>0%</w:t>
      </w:r>
    </w:p>
    <w:p w14:paraId="501E7577" w14:textId="77777777" w:rsidR="00362F5C" w:rsidRPr="000E0CD1" w:rsidRDefault="00362F5C" w:rsidP="00DC3D44">
      <w:pPr>
        <w:rPr>
          <w:i/>
          <w:iCs/>
        </w:rPr>
      </w:pPr>
    </w:p>
    <w:p w14:paraId="1E4B259B" w14:textId="77777777" w:rsidR="00A204AE" w:rsidRPr="007B3274" w:rsidRDefault="00A204AE" w:rsidP="00D74561">
      <w:pPr>
        <w:rPr>
          <w:rFonts w:asciiTheme="majorHAnsi" w:eastAsiaTheme="majorEastAsia" w:hAnsiTheme="majorHAnsi" w:cstheme="majorBidi"/>
          <w:b/>
          <w:bCs/>
          <w:color w:val="B6332E" w:themeColor="accent1" w:themeShade="BF"/>
        </w:rPr>
      </w:pPr>
    </w:p>
    <w:p w14:paraId="199ECCDF" w14:textId="53F63ECC" w:rsidR="00086644" w:rsidRDefault="00D74561" w:rsidP="007A34E9">
      <w:pPr>
        <w:pStyle w:val="Heading2"/>
      </w:pPr>
      <w:r>
        <w:t>Deliverables</w:t>
      </w:r>
      <w:r w:rsidR="001C07CC">
        <w:t xml:space="preserve"> Worksheet</w:t>
      </w:r>
      <w:r w:rsidR="007A34E9">
        <w:t xml:space="preserve"> </w:t>
      </w:r>
    </w:p>
    <w:p w14:paraId="69102DFC" w14:textId="7D205383" w:rsidR="00B403D1" w:rsidRPr="005211C0" w:rsidRDefault="00D74561" w:rsidP="00362F5C">
      <w:pPr>
        <w:pStyle w:val="Heading2"/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  <w:lang w:val="sv-SE"/>
        </w:rPr>
      </w:pPr>
      <w:r w:rsidRPr="005211C0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  <w:lang w:val="sv-SE"/>
        </w:rPr>
        <w:t>URL</w:t>
      </w:r>
      <w:r w:rsidR="005211C0" w:rsidRPr="005211C0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  <w:lang w:val="sv-SE"/>
        </w:rPr>
        <w:t xml:space="preserve">: </w:t>
      </w:r>
      <w:hyperlink r:id="rId10" w:history="1">
        <w:r w:rsidR="005211C0" w:rsidRPr="005211C0">
          <w:rPr>
            <w:rStyle w:val="Hyperlink"/>
            <w:rFonts w:asciiTheme="minorHAnsi" w:eastAsiaTheme="minorHAnsi" w:hAnsiTheme="minorHAnsi" w:cstheme="minorBidi"/>
            <w:b w:val="0"/>
            <w:bCs w:val="0"/>
            <w:lang w:val="sv-SE"/>
          </w:rPr>
          <w:t>https://pochat.github.io/harvard-dgmd-e-28/Assignment%204/index.html</w:t>
        </w:r>
      </w:hyperlink>
    </w:p>
    <w:p w14:paraId="6DE37F50" w14:textId="0C6E18A7" w:rsidR="00781651" w:rsidRDefault="00362F5C" w:rsidP="00362F5C">
      <w:r w:rsidRPr="00002639">
        <w:rPr>
          <w:lang w:val="en-CA"/>
        </w:rPr>
        <w:br/>
      </w:r>
      <w:r>
        <w:t xml:space="preserve">[ </w:t>
      </w:r>
      <w:r w:rsidR="005211C0">
        <w:rPr>
          <w:rFonts w:ascii="Apple Color Emoji" w:hAnsi="Apple Color Emoji"/>
        </w:rPr>
        <w:t>✔</w:t>
      </w:r>
      <w:proofErr w:type="gramStart"/>
      <w:r w:rsidR="005211C0">
        <w:rPr>
          <w:rFonts w:ascii="Apple Color Emoji" w:hAnsi="Apple Color Emoji"/>
        </w:rPr>
        <w:t>️</w:t>
      </w:r>
      <w:r>
        <w:t xml:space="preserve"> ]</w:t>
      </w:r>
      <w:proofErr w:type="gramEnd"/>
      <w:r>
        <w:t xml:space="preserve"> </w:t>
      </w:r>
      <w:r w:rsidR="00A256AC">
        <w:t xml:space="preserve">All </w:t>
      </w:r>
      <w:r w:rsidR="00B61257">
        <w:t>code files</w:t>
      </w:r>
      <w:r>
        <w:t xml:space="preserve"> uploaded</w:t>
      </w:r>
    </w:p>
    <w:p w14:paraId="34973D77" w14:textId="77777777" w:rsidR="004D6B97" w:rsidRDefault="004D6B97" w:rsidP="00362F5C"/>
    <w:p w14:paraId="5CE7F0C7" w14:textId="77777777" w:rsidR="00002639" w:rsidRDefault="004D6B97" w:rsidP="00362F5C">
      <w:r>
        <w:t xml:space="preserve">Did you complete any extra features? </w:t>
      </w:r>
    </w:p>
    <w:p w14:paraId="77C649EB" w14:textId="7ECB6B7F" w:rsidR="004D6B97" w:rsidRDefault="005211C0" w:rsidP="00362F5C">
      <w:r w:rsidRPr="00002639">
        <w:rPr>
          <w:color w:val="0070C0"/>
        </w:rPr>
        <w:t>Yes, I added the following extra features:</w:t>
      </w:r>
    </w:p>
    <w:p w14:paraId="5292F5CC" w14:textId="04C7E8D1" w:rsidR="005211C0" w:rsidRPr="00644FAF" w:rsidRDefault="005211C0" w:rsidP="00362F5C">
      <w:pPr>
        <w:rPr>
          <w:color w:val="0070C0"/>
        </w:rPr>
      </w:pPr>
      <w:r w:rsidRPr="00644FAF">
        <w:rPr>
          <w:color w:val="0070C0"/>
        </w:rPr>
        <w:t>Input field is hidden until game starts to keep a clean UI</w:t>
      </w:r>
    </w:p>
    <w:p w14:paraId="712F446F" w14:textId="509A0BFF" w:rsidR="005211C0" w:rsidRPr="00644FAF" w:rsidRDefault="005211C0" w:rsidP="00362F5C">
      <w:pPr>
        <w:rPr>
          <w:color w:val="0070C0"/>
        </w:rPr>
      </w:pPr>
      <w:r w:rsidRPr="00644FAF">
        <w:rPr>
          <w:color w:val="0070C0"/>
        </w:rPr>
        <w:t>Input field only accepts alphabet letters, and not special characters or numbers</w:t>
      </w:r>
    </w:p>
    <w:p w14:paraId="4B2015D8" w14:textId="31B593C4" w:rsidR="005211C0" w:rsidRPr="00644FAF" w:rsidRDefault="005211C0" w:rsidP="00362F5C">
      <w:pPr>
        <w:rPr>
          <w:color w:val="0070C0"/>
        </w:rPr>
      </w:pPr>
      <w:r w:rsidRPr="00644FAF">
        <w:rPr>
          <w:color w:val="0070C0"/>
        </w:rPr>
        <w:t>The submit button is disabled until the user enters five characters</w:t>
      </w:r>
    </w:p>
    <w:p w14:paraId="7CF31A32" w14:textId="4E758905" w:rsidR="005211C0" w:rsidRPr="00644FAF" w:rsidRDefault="005211C0" w:rsidP="00362F5C">
      <w:pPr>
        <w:rPr>
          <w:color w:val="0070C0"/>
        </w:rPr>
      </w:pPr>
      <w:r w:rsidRPr="00644FAF">
        <w:rPr>
          <w:color w:val="0070C0"/>
        </w:rPr>
        <w:t>A modal window for the user to know when they win or lose the game</w:t>
      </w:r>
    </w:p>
    <w:p w14:paraId="0C3BEB05" w14:textId="77777777" w:rsidR="005211C0" w:rsidRDefault="005211C0" w:rsidP="00362F5C"/>
    <w:p w14:paraId="5F0D5ADD" w14:textId="51C6D4D8" w:rsidR="004D6B97" w:rsidRPr="00002639" w:rsidRDefault="004D6B97" w:rsidP="00362F5C">
      <w:pPr>
        <w:rPr>
          <w:lang w:val="en-CA"/>
        </w:rPr>
      </w:pPr>
      <w:r>
        <w:t xml:space="preserve">Was there anything you could not get to work?  </w:t>
      </w:r>
      <w:r w:rsidR="00002639" w:rsidRPr="00002639">
        <w:rPr>
          <w:color w:val="0070C0"/>
        </w:rPr>
        <w:t>I almost g</w:t>
      </w:r>
      <w:r w:rsidR="00002639">
        <w:rPr>
          <w:color w:val="0070C0"/>
        </w:rPr>
        <w:t>a</w:t>
      </w:r>
      <w:r w:rsidR="00002639" w:rsidRPr="00002639">
        <w:rPr>
          <w:color w:val="0070C0"/>
        </w:rPr>
        <w:t>ve up in coloring yellow letters but checking the duplicated characters. It was very difficult for me, but I got it working after four days. Yay!</w:t>
      </w:r>
    </w:p>
    <w:p w14:paraId="696B0B84" w14:textId="6F52E538" w:rsidR="001F223E" w:rsidRPr="00781651" w:rsidRDefault="001F223E" w:rsidP="001F223E">
      <w:r>
        <w:t xml:space="preserve">What was the API you used – and why (include the </w:t>
      </w:r>
      <w:r w:rsidR="00B8030A">
        <w:t>URL</w:t>
      </w:r>
      <w:r>
        <w:t xml:space="preserve"> to the source)</w:t>
      </w:r>
      <w:r w:rsidR="00002639">
        <w:t xml:space="preserve"> </w:t>
      </w:r>
      <w:hyperlink r:id="rId11" w:history="1">
        <w:r w:rsidR="00002639" w:rsidRPr="00002639">
          <w:rPr>
            <w:rStyle w:val="Hyperlink"/>
          </w:rPr>
          <w:t>https://www.datamuse.com/api/</w:t>
        </w:r>
      </w:hyperlink>
      <w:r>
        <w:br/>
      </w:r>
    </w:p>
    <w:p w14:paraId="6B9B8D62" w14:textId="5AC698DF" w:rsidR="00A256AC" w:rsidRDefault="001F223E" w:rsidP="00362F5C">
      <w:r>
        <w:t>Reflection q</w:t>
      </w:r>
      <w:r w:rsidR="001140C2">
        <w:t xml:space="preserve">uestion:  </w:t>
      </w:r>
    </w:p>
    <w:p w14:paraId="18B7ED43" w14:textId="44D3469B" w:rsidR="008C64AE" w:rsidRDefault="00B403D1" w:rsidP="00362F5C">
      <w:r>
        <w:lastRenderedPageBreak/>
        <w:t>Wh</w:t>
      </w:r>
      <w:r w:rsidR="00667FEC">
        <w:t xml:space="preserve">at </w:t>
      </w:r>
      <w:r w:rsidR="00ED04E8">
        <w:t>was the most satisfying part of this assignment</w:t>
      </w:r>
      <w:r w:rsidR="001F223E">
        <w:t>, and why</w:t>
      </w:r>
      <w:r w:rsidR="008607FB">
        <w:t>?</w:t>
      </w:r>
    </w:p>
    <w:p w14:paraId="2794816A" w14:textId="1F3FA879" w:rsidR="00B8030A" w:rsidRDefault="00B8030A" w:rsidP="00362F5C">
      <w:pPr>
        <w:rPr>
          <w:color w:val="0070C0"/>
        </w:rPr>
      </w:pPr>
      <w:r w:rsidRPr="00B8030A">
        <w:rPr>
          <w:color w:val="0070C0"/>
        </w:rPr>
        <w:t>The most satisfying part is that I</w:t>
      </w:r>
      <w:r>
        <w:rPr>
          <w:color w:val="0070C0"/>
        </w:rPr>
        <w:t xml:space="preserve"> am getting glimpses of producing the code of </w:t>
      </w:r>
      <w:r w:rsidRPr="00B8030A">
        <w:rPr>
          <w:color w:val="0070C0"/>
        </w:rPr>
        <w:t xml:space="preserve">what I want. For example, I think something </w:t>
      </w:r>
      <w:proofErr w:type="gramStart"/>
      <w:r w:rsidRPr="00B8030A">
        <w:rPr>
          <w:color w:val="0070C0"/>
        </w:rPr>
        <w:t>like</w:t>
      </w:r>
      <w:r>
        <w:rPr>
          <w:color w:val="0070C0"/>
        </w:rPr>
        <w:t>:</w:t>
      </w:r>
      <w:proofErr w:type="gramEnd"/>
      <w:r w:rsidRPr="00B8030A">
        <w:rPr>
          <w:color w:val="0070C0"/>
        </w:rPr>
        <w:t xml:space="preserve"> I will create a function that does this… and then I do it</w:t>
      </w:r>
      <w:r>
        <w:rPr>
          <w:color w:val="0070C0"/>
        </w:rPr>
        <w:t>,</w:t>
      </w:r>
      <w:r w:rsidRPr="00B8030A">
        <w:rPr>
          <w:color w:val="0070C0"/>
        </w:rPr>
        <w:t xml:space="preserve"> and it works</w:t>
      </w:r>
      <w:r>
        <w:rPr>
          <w:color w:val="0070C0"/>
        </w:rPr>
        <w:t>. Ha!</w:t>
      </w:r>
      <w:r w:rsidRPr="00B8030A">
        <w:rPr>
          <w:color w:val="0070C0"/>
        </w:rPr>
        <w:t xml:space="preserve"> While I still struggle to achieve what I want due to my limited programming</w:t>
      </w:r>
      <w:r>
        <w:rPr>
          <w:color w:val="0070C0"/>
        </w:rPr>
        <w:t xml:space="preserve"> knowledge</w:t>
      </w:r>
      <w:r w:rsidRPr="00B8030A">
        <w:rPr>
          <w:color w:val="0070C0"/>
        </w:rPr>
        <w:t xml:space="preserve">, I feel that </w:t>
      </w:r>
      <w:r w:rsidR="00393FD8">
        <w:rPr>
          <w:color w:val="0070C0"/>
        </w:rPr>
        <w:t>formulate</w:t>
      </w:r>
      <w:r w:rsidRPr="00B8030A">
        <w:rPr>
          <w:color w:val="0070C0"/>
        </w:rPr>
        <w:t xml:space="preserve"> lines of code, and start implementing them on my own. That feels </w:t>
      </w:r>
      <w:proofErr w:type="gramStart"/>
      <w:r w:rsidRPr="00B8030A">
        <w:rPr>
          <w:color w:val="0070C0"/>
        </w:rPr>
        <w:t>really good</w:t>
      </w:r>
      <w:proofErr w:type="gramEnd"/>
      <w:r w:rsidRPr="00B8030A">
        <w:rPr>
          <w:color w:val="0070C0"/>
        </w:rPr>
        <w:t>.</w:t>
      </w:r>
      <w:r>
        <w:rPr>
          <w:color w:val="0070C0"/>
        </w:rPr>
        <w:t xml:space="preserve"> Now when I get stuck, I continue thinking on the problem while having lunch, showering, etc. How would I do this in real life</w:t>
      </w:r>
      <w:r w:rsidR="00393FD8">
        <w:rPr>
          <w:color w:val="0070C0"/>
        </w:rPr>
        <w:t>?</w:t>
      </w:r>
      <w:r>
        <w:rPr>
          <w:color w:val="0070C0"/>
        </w:rPr>
        <w:t xml:space="preserve"> and then I start experimenting with the code</w:t>
      </w:r>
      <w:r w:rsidR="00393FD8">
        <w:rPr>
          <w:color w:val="0070C0"/>
        </w:rPr>
        <w:t xml:space="preserve"> until it works.</w:t>
      </w:r>
    </w:p>
    <w:p w14:paraId="1A698D1B" w14:textId="0D7AB5C4" w:rsidR="00B8030A" w:rsidRDefault="00B8030A" w:rsidP="00362F5C">
      <w:pPr>
        <w:rPr>
          <w:color w:val="0070C0"/>
        </w:rPr>
      </w:pPr>
      <w:r>
        <w:rPr>
          <w:color w:val="0070C0"/>
        </w:rPr>
        <w:t>On a similar note, I still don’t understand when to add a return inside a function, as functions seem to work well without returns. I’m still learning this part.</w:t>
      </w:r>
    </w:p>
    <w:p w14:paraId="7614B62F" w14:textId="682EFFD3" w:rsidR="00667FEC" w:rsidRDefault="00393FD8" w:rsidP="00393FD8">
      <w:pPr>
        <w:tabs>
          <w:tab w:val="left" w:pos="5574"/>
        </w:tabs>
      </w:pPr>
      <w:r>
        <w:tab/>
      </w:r>
    </w:p>
    <w:sectPr w:rsidR="00667FEC" w:rsidSect="004C7BE8">
      <w:footerReference w:type="default" r:id="rId12"/>
      <w:pgSz w:w="12240" w:h="15840" w:code="1"/>
      <w:pgMar w:top="864" w:right="1008" w:bottom="1152" w:left="1008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1D63A" w14:textId="77777777" w:rsidR="007574AF" w:rsidRDefault="007574AF">
      <w:pPr>
        <w:spacing w:after="0"/>
      </w:pPr>
      <w:r>
        <w:separator/>
      </w:r>
    </w:p>
  </w:endnote>
  <w:endnote w:type="continuationSeparator" w:id="0">
    <w:p w14:paraId="4615B6AE" w14:textId="77777777" w:rsidR="007574AF" w:rsidRDefault="007574A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7A20" w14:textId="79D0EBBB" w:rsidR="00645A75" w:rsidRDefault="00645A75" w:rsidP="003E2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36F29" w14:textId="77777777" w:rsidR="007574AF" w:rsidRDefault="007574AF">
      <w:pPr>
        <w:spacing w:after="0"/>
      </w:pPr>
      <w:r>
        <w:separator/>
      </w:r>
    </w:p>
  </w:footnote>
  <w:footnote w:type="continuationSeparator" w:id="0">
    <w:p w14:paraId="15F8D28C" w14:textId="77777777" w:rsidR="007574AF" w:rsidRDefault="007574A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AA5C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5157B9"/>
    <w:multiLevelType w:val="hybridMultilevel"/>
    <w:tmpl w:val="2A9AD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5B01D2"/>
    <w:multiLevelType w:val="hybridMultilevel"/>
    <w:tmpl w:val="FB22D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1D73DC"/>
    <w:multiLevelType w:val="hybridMultilevel"/>
    <w:tmpl w:val="FC8C0B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3044D7"/>
    <w:multiLevelType w:val="hybridMultilevel"/>
    <w:tmpl w:val="7B0CD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22225E"/>
    <w:multiLevelType w:val="hybridMultilevel"/>
    <w:tmpl w:val="2DC2F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4A4C08"/>
    <w:multiLevelType w:val="hybridMultilevel"/>
    <w:tmpl w:val="F63C1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B75C2B"/>
    <w:multiLevelType w:val="hybridMultilevel"/>
    <w:tmpl w:val="6FBC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413BB9"/>
    <w:multiLevelType w:val="hybridMultilevel"/>
    <w:tmpl w:val="F130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076570"/>
    <w:multiLevelType w:val="hybridMultilevel"/>
    <w:tmpl w:val="7BAAA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2F2DCF"/>
    <w:multiLevelType w:val="hybridMultilevel"/>
    <w:tmpl w:val="4434F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0B4D6C"/>
    <w:multiLevelType w:val="hybridMultilevel"/>
    <w:tmpl w:val="D36A3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EA729B"/>
    <w:multiLevelType w:val="hybridMultilevel"/>
    <w:tmpl w:val="EFEAAD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BC7CB6"/>
    <w:multiLevelType w:val="hybridMultilevel"/>
    <w:tmpl w:val="6C8EF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390BFD"/>
    <w:multiLevelType w:val="hybridMultilevel"/>
    <w:tmpl w:val="3C888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775341"/>
    <w:multiLevelType w:val="hybridMultilevel"/>
    <w:tmpl w:val="4FEEE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9C49A0"/>
    <w:multiLevelType w:val="hybridMultilevel"/>
    <w:tmpl w:val="72EE7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3301DD"/>
    <w:multiLevelType w:val="hybridMultilevel"/>
    <w:tmpl w:val="6F64AB24"/>
    <w:lvl w:ilvl="0" w:tplc="3530F3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996304"/>
    <w:multiLevelType w:val="hybridMultilevel"/>
    <w:tmpl w:val="BCFA4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98204A"/>
    <w:multiLevelType w:val="hybridMultilevel"/>
    <w:tmpl w:val="A0B4C12E"/>
    <w:lvl w:ilvl="0" w:tplc="CAF8371E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8717C9A"/>
    <w:multiLevelType w:val="hybridMultilevel"/>
    <w:tmpl w:val="8F74D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B7346E"/>
    <w:multiLevelType w:val="hybridMultilevel"/>
    <w:tmpl w:val="C8C25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3F3813"/>
    <w:multiLevelType w:val="hybridMultilevel"/>
    <w:tmpl w:val="C002B01A"/>
    <w:lvl w:ilvl="0" w:tplc="AFA82AE6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6EA3881"/>
    <w:multiLevelType w:val="hybridMultilevel"/>
    <w:tmpl w:val="CF349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406099"/>
    <w:multiLevelType w:val="hybridMultilevel"/>
    <w:tmpl w:val="35C41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5F4E29"/>
    <w:multiLevelType w:val="hybridMultilevel"/>
    <w:tmpl w:val="8A1CB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530004">
    <w:abstractNumId w:val="9"/>
  </w:num>
  <w:num w:numId="2" w16cid:durableId="409697913">
    <w:abstractNumId w:val="29"/>
  </w:num>
  <w:num w:numId="3" w16cid:durableId="1404644445">
    <w:abstractNumId w:val="32"/>
  </w:num>
  <w:num w:numId="4" w16cid:durableId="628703036">
    <w:abstractNumId w:val="19"/>
  </w:num>
  <w:num w:numId="5" w16cid:durableId="661349492">
    <w:abstractNumId w:val="19"/>
    <w:lvlOverride w:ilvl="0">
      <w:startOverride w:val="1"/>
    </w:lvlOverride>
  </w:num>
  <w:num w:numId="6" w16cid:durableId="2109765157">
    <w:abstractNumId w:val="7"/>
  </w:num>
  <w:num w:numId="7" w16cid:durableId="455760775">
    <w:abstractNumId w:val="6"/>
  </w:num>
  <w:num w:numId="8" w16cid:durableId="1743873343">
    <w:abstractNumId w:val="5"/>
  </w:num>
  <w:num w:numId="9" w16cid:durableId="714618339">
    <w:abstractNumId w:val="4"/>
  </w:num>
  <w:num w:numId="10" w16cid:durableId="2005276573">
    <w:abstractNumId w:val="8"/>
  </w:num>
  <w:num w:numId="11" w16cid:durableId="761608240">
    <w:abstractNumId w:val="3"/>
  </w:num>
  <w:num w:numId="12" w16cid:durableId="1156873683">
    <w:abstractNumId w:val="2"/>
  </w:num>
  <w:num w:numId="13" w16cid:durableId="772091055">
    <w:abstractNumId w:val="1"/>
  </w:num>
  <w:num w:numId="14" w16cid:durableId="1737243382">
    <w:abstractNumId w:val="0"/>
  </w:num>
  <w:num w:numId="15" w16cid:durableId="1610504865">
    <w:abstractNumId w:val="18"/>
  </w:num>
  <w:num w:numId="16" w16cid:durableId="1922830335">
    <w:abstractNumId w:val="20"/>
  </w:num>
  <w:num w:numId="17" w16cid:durableId="1230652624">
    <w:abstractNumId w:val="16"/>
  </w:num>
  <w:num w:numId="18" w16cid:durableId="1524055790">
    <w:abstractNumId w:val="33"/>
  </w:num>
  <w:num w:numId="19" w16cid:durableId="1142304632">
    <w:abstractNumId w:val="23"/>
  </w:num>
  <w:num w:numId="20" w16cid:durableId="96413321">
    <w:abstractNumId w:val="22"/>
  </w:num>
  <w:num w:numId="21" w16cid:durableId="1857034000">
    <w:abstractNumId w:val="25"/>
  </w:num>
  <w:num w:numId="22" w16cid:durableId="1739087810">
    <w:abstractNumId w:val="13"/>
  </w:num>
  <w:num w:numId="23" w16cid:durableId="854002429">
    <w:abstractNumId w:val="24"/>
  </w:num>
  <w:num w:numId="24" w16cid:durableId="1160198706">
    <w:abstractNumId w:val="31"/>
  </w:num>
  <w:num w:numId="25" w16cid:durableId="1713337479">
    <w:abstractNumId w:val="21"/>
  </w:num>
  <w:num w:numId="26" w16cid:durableId="1470899814">
    <w:abstractNumId w:val="14"/>
  </w:num>
  <w:num w:numId="27" w16cid:durableId="1179662320">
    <w:abstractNumId w:val="27"/>
  </w:num>
  <w:num w:numId="28" w16cid:durableId="1605192320">
    <w:abstractNumId w:val="35"/>
  </w:num>
  <w:num w:numId="29" w16cid:durableId="1418818753">
    <w:abstractNumId w:val="17"/>
  </w:num>
  <w:num w:numId="30" w16cid:durableId="664552210">
    <w:abstractNumId w:val="28"/>
  </w:num>
  <w:num w:numId="31" w16cid:durableId="1003316586">
    <w:abstractNumId w:val="11"/>
  </w:num>
  <w:num w:numId="32" w16cid:durableId="2128815335">
    <w:abstractNumId w:val="15"/>
  </w:num>
  <w:num w:numId="33" w16cid:durableId="769089516">
    <w:abstractNumId w:val="30"/>
  </w:num>
  <w:num w:numId="34" w16cid:durableId="2079013938">
    <w:abstractNumId w:val="10"/>
  </w:num>
  <w:num w:numId="35" w16cid:durableId="1524830431">
    <w:abstractNumId w:val="34"/>
  </w:num>
  <w:num w:numId="36" w16cid:durableId="356975457">
    <w:abstractNumId w:val="26"/>
  </w:num>
  <w:num w:numId="37" w16cid:durableId="20987434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7"/>
    <w:rsid w:val="00000CF9"/>
    <w:rsid w:val="00002639"/>
    <w:rsid w:val="00011BA5"/>
    <w:rsid w:val="0001373F"/>
    <w:rsid w:val="00022678"/>
    <w:rsid w:val="00035142"/>
    <w:rsid w:val="000408A8"/>
    <w:rsid w:val="00041576"/>
    <w:rsid w:val="00051002"/>
    <w:rsid w:val="00052D90"/>
    <w:rsid w:val="00053BC9"/>
    <w:rsid w:val="00086644"/>
    <w:rsid w:val="00091228"/>
    <w:rsid w:val="000A33B0"/>
    <w:rsid w:val="000A3EB0"/>
    <w:rsid w:val="000A5041"/>
    <w:rsid w:val="000B6BF1"/>
    <w:rsid w:val="000D1CDA"/>
    <w:rsid w:val="000D4AC5"/>
    <w:rsid w:val="000E0BE9"/>
    <w:rsid w:val="000E0CD1"/>
    <w:rsid w:val="000E4780"/>
    <w:rsid w:val="000E7097"/>
    <w:rsid w:val="000F7AA4"/>
    <w:rsid w:val="001131C5"/>
    <w:rsid w:val="001140C2"/>
    <w:rsid w:val="0012342E"/>
    <w:rsid w:val="00157D6A"/>
    <w:rsid w:val="001619C4"/>
    <w:rsid w:val="0016544B"/>
    <w:rsid w:val="00170B8A"/>
    <w:rsid w:val="001A148C"/>
    <w:rsid w:val="001A4F6D"/>
    <w:rsid w:val="001A5760"/>
    <w:rsid w:val="001B03DD"/>
    <w:rsid w:val="001B11B7"/>
    <w:rsid w:val="001B1331"/>
    <w:rsid w:val="001B3AEF"/>
    <w:rsid w:val="001C07CC"/>
    <w:rsid w:val="001C1A07"/>
    <w:rsid w:val="001C6A28"/>
    <w:rsid w:val="001E1E51"/>
    <w:rsid w:val="001E3502"/>
    <w:rsid w:val="001E3AAC"/>
    <w:rsid w:val="001F223E"/>
    <w:rsid w:val="00201103"/>
    <w:rsid w:val="00203499"/>
    <w:rsid w:val="00212F80"/>
    <w:rsid w:val="00216B82"/>
    <w:rsid w:val="0022774A"/>
    <w:rsid w:val="00230E78"/>
    <w:rsid w:val="002365F2"/>
    <w:rsid w:val="0024197D"/>
    <w:rsid w:val="002465FC"/>
    <w:rsid w:val="0025172B"/>
    <w:rsid w:val="00260F56"/>
    <w:rsid w:val="00271F16"/>
    <w:rsid w:val="002810DD"/>
    <w:rsid w:val="00290CC6"/>
    <w:rsid w:val="002A08D0"/>
    <w:rsid w:val="002A5470"/>
    <w:rsid w:val="002A5622"/>
    <w:rsid w:val="002B22DE"/>
    <w:rsid w:val="002B238F"/>
    <w:rsid w:val="002C3AAF"/>
    <w:rsid w:val="002C4380"/>
    <w:rsid w:val="002D2067"/>
    <w:rsid w:val="002E2F6C"/>
    <w:rsid w:val="002E72F0"/>
    <w:rsid w:val="002F09A1"/>
    <w:rsid w:val="002F30E3"/>
    <w:rsid w:val="002F3FA2"/>
    <w:rsid w:val="002F520E"/>
    <w:rsid w:val="002F6DCE"/>
    <w:rsid w:val="003236A1"/>
    <w:rsid w:val="00332598"/>
    <w:rsid w:val="0035086D"/>
    <w:rsid w:val="00356183"/>
    <w:rsid w:val="00357FE1"/>
    <w:rsid w:val="0036219F"/>
    <w:rsid w:val="00362F5C"/>
    <w:rsid w:val="003661BB"/>
    <w:rsid w:val="003840A8"/>
    <w:rsid w:val="003858A9"/>
    <w:rsid w:val="00393FD8"/>
    <w:rsid w:val="003A5B6E"/>
    <w:rsid w:val="003A72F5"/>
    <w:rsid w:val="003B0391"/>
    <w:rsid w:val="003D5E74"/>
    <w:rsid w:val="003D7FB1"/>
    <w:rsid w:val="003E2D26"/>
    <w:rsid w:val="003E3051"/>
    <w:rsid w:val="003E6EAE"/>
    <w:rsid w:val="004131FB"/>
    <w:rsid w:val="00424D4E"/>
    <w:rsid w:val="00427A7D"/>
    <w:rsid w:val="00433F82"/>
    <w:rsid w:val="00443081"/>
    <w:rsid w:val="00443486"/>
    <w:rsid w:val="00445411"/>
    <w:rsid w:val="0047050B"/>
    <w:rsid w:val="00473BD4"/>
    <w:rsid w:val="00475E96"/>
    <w:rsid w:val="00476F85"/>
    <w:rsid w:val="00485E9F"/>
    <w:rsid w:val="00492006"/>
    <w:rsid w:val="00495093"/>
    <w:rsid w:val="004A019C"/>
    <w:rsid w:val="004A1F82"/>
    <w:rsid w:val="004A4D73"/>
    <w:rsid w:val="004B3A36"/>
    <w:rsid w:val="004C7BE8"/>
    <w:rsid w:val="004D6B97"/>
    <w:rsid w:val="004E01A4"/>
    <w:rsid w:val="004E2EE8"/>
    <w:rsid w:val="004F17E7"/>
    <w:rsid w:val="00507161"/>
    <w:rsid w:val="005200C9"/>
    <w:rsid w:val="005211C0"/>
    <w:rsid w:val="00532EAE"/>
    <w:rsid w:val="00540212"/>
    <w:rsid w:val="0054037B"/>
    <w:rsid w:val="00544E8A"/>
    <w:rsid w:val="00552A5C"/>
    <w:rsid w:val="00553EE2"/>
    <w:rsid w:val="00554B3C"/>
    <w:rsid w:val="00555FEF"/>
    <w:rsid w:val="00561E78"/>
    <w:rsid w:val="005702A4"/>
    <w:rsid w:val="005713F5"/>
    <w:rsid w:val="00595232"/>
    <w:rsid w:val="0059569D"/>
    <w:rsid w:val="005B1A88"/>
    <w:rsid w:val="005D00D0"/>
    <w:rsid w:val="005D0BA4"/>
    <w:rsid w:val="005D24DB"/>
    <w:rsid w:val="005D2E34"/>
    <w:rsid w:val="005F15E3"/>
    <w:rsid w:val="0060335E"/>
    <w:rsid w:val="0061069D"/>
    <w:rsid w:val="006128C6"/>
    <w:rsid w:val="00626900"/>
    <w:rsid w:val="0063254A"/>
    <w:rsid w:val="00635885"/>
    <w:rsid w:val="00644C81"/>
    <w:rsid w:val="00644FAF"/>
    <w:rsid w:val="00645A75"/>
    <w:rsid w:val="00667FEC"/>
    <w:rsid w:val="00671D7F"/>
    <w:rsid w:val="00674411"/>
    <w:rsid w:val="00682506"/>
    <w:rsid w:val="00692659"/>
    <w:rsid w:val="00695E2E"/>
    <w:rsid w:val="006A31AF"/>
    <w:rsid w:val="006A4149"/>
    <w:rsid w:val="006A7653"/>
    <w:rsid w:val="006B4695"/>
    <w:rsid w:val="006C0EAF"/>
    <w:rsid w:val="006C3259"/>
    <w:rsid w:val="006D3A66"/>
    <w:rsid w:val="006F3CB5"/>
    <w:rsid w:val="006F7190"/>
    <w:rsid w:val="00701128"/>
    <w:rsid w:val="007123FA"/>
    <w:rsid w:val="00715E0C"/>
    <w:rsid w:val="00726005"/>
    <w:rsid w:val="00744AEB"/>
    <w:rsid w:val="007574AF"/>
    <w:rsid w:val="00762C4D"/>
    <w:rsid w:val="00763449"/>
    <w:rsid w:val="0077264C"/>
    <w:rsid w:val="00781651"/>
    <w:rsid w:val="007824E9"/>
    <w:rsid w:val="007930CD"/>
    <w:rsid w:val="007A34E9"/>
    <w:rsid w:val="007A559E"/>
    <w:rsid w:val="007B3274"/>
    <w:rsid w:val="007C12BC"/>
    <w:rsid w:val="007C5CF5"/>
    <w:rsid w:val="007C62D8"/>
    <w:rsid w:val="007D7786"/>
    <w:rsid w:val="007E0C3F"/>
    <w:rsid w:val="007E4E17"/>
    <w:rsid w:val="007E73A2"/>
    <w:rsid w:val="00805420"/>
    <w:rsid w:val="00810250"/>
    <w:rsid w:val="00813976"/>
    <w:rsid w:val="00821911"/>
    <w:rsid w:val="0082284B"/>
    <w:rsid w:val="00825733"/>
    <w:rsid w:val="008420D2"/>
    <w:rsid w:val="00855D2E"/>
    <w:rsid w:val="00855DE9"/>
    <w:rsid w:val="008607FB"/>
    <w:rsid w:val="00865AAC"/>
    <w:rsid w:val="008751A3"/>
    <w:rsid w:val="00882E75"/>
    <w:rsid w:val="00883B4C"/>
    <w:rsid w:val="0088456D"/>
    <w:rsid w:val="00894B13"/>
    <w:rsid w:val="00896558"/>
    <w:rsid w:val="00897784"/>
    <w:rsid w:val="008B22F1"/>
    <w:rsid w:val="008C2D4E"/>
    <w:rsid w:val="008C3F6F"/>
    <w:rsid w:val="008C64AE"/>
    <w:rsid w:val="008C72C4"/>
    <w:rsid w:val="008D416A"/>
    <w:rsid w:val="008D61A1"/>
    <w:rsid w:val="008E13D2"/>
    <w:rsid w:val="008E3D0A"/>
    <w:rsid w:val="008F7099"/>
    <w:rsid w:val="00902401"/>
    <w:rsid w:val="00911079"/>
    <w:rsid w:val="00930B78"/>
    <w:rsid w:val="00933453"/>
    <w:rsid w:val="009402D6"/>
    <w:rsid w:val="00943342"/>
    <w:rsid w:val="00945E24"/>
    <w:rsid w:val="00946D05"/>
    <w:rsid w:val="009550F6"/>
    <w:rsid w:val="009620E8"/>
    <w:rsid w:val="00972AE7"/>
    <w:rsid w:val="00976C9D"/>
    <w:rsid w:val="00984E83"/>
    <w:rsid w:val="00986D1B"/>
    <w:rsid w:val="009A31FB"/>
    <w:rsid w:val="009B119F"/>
    <w:rsid w:val="009B2F5C"/>
    <w:rsid w:val="009D1E5C"/>
    <w:rsid w:val="009D3D78"/>
    <w:rsid w:val="009E02DE"/>
    <w:rsid w:val="009E0502"/>
    <w:rsid w:val="009E2393"/>
    <w:rsid w:val="009E2CFD"/>
    <w:rsid w:val="009E337C"/>
    <w:rsid w:val="009E5D25"/>
    <w:rsid w:val="009F4E33"/>
    <w:rsid w:val="00A16A0F"/>
    <w:rsid w:val="00A17284"/>
    <w:rsid w:val="00A204AE"/>
    <w:rsid w:val="00A24202"/>
    <w:rsid w:val="00A256AC"/>
    <w:rsid w:val="00A269D2"/>
    <w:rsid w:val="00A32D12"/>
    <w:rsid w:val="00A4484A"/>
    <w:rsid w:val="00A477FA"/>
    <w:rsid w:val="00A50242"/>
    <w:rsid w:val="00A50C86"/>
    <w:rsid w:val="00A51BE0"/>
    <w:rsid w:val="00A665E2"/>
    <w:rsid w:val="00A66C39"/>
    <w:rsid w:val="00A67D06"/>
    <w:rsid w:val="00A733F1"/>
    <w:rsid w:val="00A73F87"/>
    <w:rsid w:val="00A7421E"/>
    <w:rsid w:val="00A83F1D"/>
    <w:rsid w:val="00A8484A"/>
    <w:rsid w:val="00A8644E"/>
    <w:rsid w:val="00AB01FC"/>
    <w:rsid w:val="00AC5DDE"/>
    <w:rsid w:val="00AD2DF7"/>
    <w:rsid w:val="00AE54F8"/>
    <w:rsid w:val="00AE5FA3"/>
    <w:rsid w:val="00B068D7"/>
    <w:rsid w:val="00B1434E"/>
    <w:rsid w:val="00B15429"/>
    <w:rsid w:val="00B24390"/>
    <w:rsid w:val="00B33B7E"/>
    <w:rsid w:val="00B3624C"/>
    <w:rsid w:val="00B403D1"/>
    <w:rsid w:val="00B45E73"/>
    <w:rsid w:val="00B4621A"/>
    <w:rsid w:val="00B533F2"/>
    <w:rsid w:val="00B53D1F"/>
    <w:rsid w:val="00B55513"/>
    <w:rsid w:val="00B57049"/>
    <w:rsid w:val="00B604E5"/>
    <w:rsid w:val="00B61257"/>
    <w:rsid w:val="00B63B3D"/>
    <w:rsid w:val="00B63D64"/>
    <w:rsid w:val="00B766DC"/>
    <w:rsid w:val="00B8030A"/>
    <w:rsid w:val="00B84BF3"/>
    <w:rsid w:val="00B85349"/>
    <w:rsid w:val="00B929DE"/>
    <w:rsid w:val="00B96BA5"/>
    <w:rsid w:val="00BA5A96"/>
    <w:rsid w:val="00BB47C8"/>
    <w:rsid w:val="00BB727A"/>
    <w:rsid w:val="00BC1B08"/>
    <w:rsid w:val="00BC62B0"/>
    <w:rsid w:val="00BD26D2"/>
    <w:rsid w:val="00BE75F9"/>
    <w:rsid w:val="00C328E2"/>
    <w:rsid w:val="00C63DF5"/>
    <w:rsid w:val="00C67EFD"/>
    <w:rsid w:val="00C70C09"/>
    <w:rsid w:val="00C86F7C"/>
    <w:rsid w:val="00C95932"/>
    <w:rsid w:val="00CA7742"/>
    <w:rsid w:val="00CC0C25"/>
    <w:rsid w:val="00CC4F6A"/>
    <w:rsid w:val="00CD0A61"/>
    <w:rsid w:val="00CE22D9"/>
    <w:rsid w:val="00CF190A"/>
    <w:rsid w:val="00CF44B9"/>
    <w:rsid w:val="00D12B12"/>
    <w:rsid w:val="00D2473F"/>
    <w:rsid w:val="00D256C0"/>
    <w:rsid w:val="00D31A4F"/>
    <w:rsid w:val="00D37A7E"/>
    <w:rsid w:val="00D4291D"/>
    <w:rsid w:val="00D46472"/>
    <w:rsid w:val="00D63CAF"/>
    <w:rsid w:val="00D74561"/>
    <w:rsid w:val="00D932BA"/>
    <w:rsid w:val="00D939D1"/>
    <w:rsid w:val="00DA7D2B"/>
    <w:rsid w:val="00DB4BFB"/>
    <w:rsid w:val="00DC3CDF"/>
    <w:rsid w:val="00DC3D44"/>
    <w:rsid w:val="00DE035F"/>
    <w:rsid w:val="00DF3E8C"/>
    <w:rsid w:val="00E106DE"/>
    <w:rsid w:val="00E20D0C"/>
    <w:rsid w:val="00E60B02"/>
    <w:rsid w:val="00E72407"/>
    <w:rsid w:val="00E83FD9"/>
    <w:rsid w:val="00EA4796"/>
    <w:rsid w:val="00ED04E8"/>
    <w:rsid w:val="00ED79DD"/>
    <w:rsid w:val="00EE25E4"/>
    <w:rsid w:val="00EE2D87"/>
    <w:rsid w:val="00EE6199"/>
    <w:rsid w:val="00EF4725"/>
    <w:rsid w:val="00EF52E9"/>
    <w:rsid w:val="00EF5D84"/>
    <w:rsid w:val="00F0264E"/>
    <w:rsid w:val="00F1165F"/>
    <w:rsid w:val="00F2319E"/>
    <w:rsid w:val="00F32594"/>
    <w:rsid w:val="00F47CEF"/>
    <w:rsid w:val="00F649AF"/>
    <w:rsid w:val="00F75F60"/>
    <w:rsid w:val="00F7755C"/>
    <w:rsid w:val="00F87BB8"/>
    <w:rsid w:val="00F90E06"/>
    <w:rsid w:val="00F944BD"/>
    <w:rsid w:val="00FA0242"/>
    <w:rsid w:val="00FA3ADF"/>
    <w:rsid w:val="00FA62CF"/>
    <w:rsid w:val="00FB092A"/>
    <w:rsid w:val="00FC2571"/>
    <w:rsid w:val="00FC4D77"/>
    <w:rsid w:val="00FE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80B6A"/>
  <w15:chartTrackingRefBased/>
  <w15:docId w15:val="{6461D941-39A6-43B6-8472-CEEC0C0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190"/>
  </w:style>
  <w:style w:type="paragraph" w:styleId="Heading1">
    <w:name w:val="heading 1"/>
    <w:basedOn w:val="Normal"/>
    <w:next w:val="Normal"/>
    <w:link w:val="Heading1Char"/>
    <w:uiPriority w:val="1"/>
    <w:qFormat/>
    <w:rsid w:val="00A67D06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6F7190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F7190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sid w:val="006F7190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sid w:val="006F7190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A67D06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6F7190"/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</w:pPr>
  </w:style>
  <w:style w:type="character" w:styleId="Strong">
    <w:name w:val="Strong"/>
    <w:basedOn w:val="DefaultParagraphFont"/>
    <w:uiPriority w:val="1"/>
    <w:qFormat/>
    <w:rPr>
      <w:b/>
      <w:bCs/>
      <w:color w:val="262626" w:themeColor="text1" w:themeTint="D9"/>
    </w:rPr>
  </w:style>
  <w:style w:type="table" w:customStyle="1" w:styleId="SyllabusTable-NoBorders">
    <w:name w:val="Syllabus Table - No Borders"/>
    <w:basedOn w:val="TableNormal"/>
    <w:uiPriority w:val="99"/>
    <w:rsid w:val="001C1A07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rsid w:val="006F7190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F7190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sid w:val="006F7190"/>
    <w:rPr>
      <w:b/>
      <w:bCs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8A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8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4E8A"/>
  </w:style>
  <w:style w:type="paragraph" w:styleId="BlockText">
    <w:name w:val="Block Text"/>
    <w:basedOn w:val="Normal"/>
    <w:uiPriority w:val="99"/>
    <w:semiHidden/>
    <w:unhideWhenUsed/>
    <w:rsid w:val="006F7190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44E8A"/>
  </w:style>
  <w:style w:type="character" w:customStyle="1" w:styleId="BodyTextChar">
    <w:name w:val="Body Text Char"/>
    <w:basedOn w:val="DefaultParagraphFont"/>
    <w:link w:val="BodyText"/>
    <w:uiPriority w:val="99"/>
    <w:semiHidden/>
    <w:rsid w:val="00544E8A"/>
  </w:style>
  <w:style w:type="paragraph" w:styleId="BodyText2">
    <w:name w:val="Body Text 2"/>
    <w:basedOn w:val="Normal"/>
    <w:link w:val="BodyText2Char"/>
    <w:uiPriority w:val="99"/>
    <w:semiHidden/>
    <w:unhideWhenUsed/>
    <w:rsid w:val="00544E8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4E8A"/>
  </w:style>
  <w:style w:type="paragraph" w:styleId="BodyText3">
    <w:name w:val="Body Text 3"/>
    <w:basedOn w:val="Normal"/>
    <w:link w:val="BodyText3Char"/>
    <w:uiPriority w:val="99"/>
    <w:semiHidden/>
    <w:unhideWhenUsed/>
    <w:rsid w:val="00544E8A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4E8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4E8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4E8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4E8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4E8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4E8A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4E8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4E8A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4E8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4E8A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4E8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44E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E8A"/>
    <w:pPr>
      <w:spacing w:after="200"/>
    </w:pPr>
    <w:rPr>
      <w:i/>
      <w:iCs/>
      <w:color w:val="361817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44E8A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4E8A"/>
  </w:style>
  <w:style w:type="table" w:styleId="ColorfulGrid">
    <w:name w:val="Colorful Grid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44E8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8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8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E8A"/>
  </w:style>
  <w:style w:type="character" w:customStyle="1" w:styleId="DateChar">
    <w:name w:val="Date Char"/>
    <w:basedOn w:val="DefaultParagraphFont"/>
    <w:link w:val="Date"/>
    <w:uiPriority w:val="99"/>
    <w:semiHidden/>
    <w:rsid w:val="00544E8A"/>
  </w:style>
  <w:style w:type="paragraph" w:styleId="DocumentMap">
    <w:name w:val="Document Map"/>
    <w:basedOn w:val="Normal"/>
    <w:link w:val="DocumentMapChar"/>
    <w:uiPriority w:val="99"/>
    <w:semiHidden/>
    <w:unhideWhenUsed/>
    <w:rsid w:val="00544E8A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E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4E8A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4E8A"/>
  </w:style>
  <w:style w:type="character" w:styleId="Emphasis">
    <w:name w:val="Emphasis"/>
    <w:basedOn w:val="DefaultParagraphFont"/>
    <w:uiPriority w:val="20"/>
    <w:semiHidden/>
    <w:unhideWhenUsed/>
    <w:qFormat/>
    <w:rsid w:val="00544E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4E8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E8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7190"/>
    <w:rPr>
      <w:color w:val="A85D00" w:themeColor="accent5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E8A"/>
    <w:rPr>
      <w:szCs w:val="20"/>
    </w:rPr>
  </w:style>
  <w:style w:type="table" w:styleId="GridTable1Light">
    <w:name w:val="Grid Table 1 Light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3">
    <w:name w:val="Grid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8A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8A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8A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8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8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44E8A"/>
  </w:style>
  <w:style w:type="paragraph" w:styleId="HTMLAddress">
    <w:name w:val="HTML Address"/>
    <w:basedOn w:val="Normal"/>
    <w:link w:val="HTMLAddressChar"/>
    <w:uiPriority w:val="99"/>
    <w:semiHidden/>
    <w:unhideWhenUsed/>
    <w:rsid w:val="00544E8A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4E8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4E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44E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8A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8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44E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44E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F7190"/>
    <w:rPr>
      <w:color w:val="3177A6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4E8A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4E8A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4E8A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4E8A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4E8A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4E8A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4E8A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4E8A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4E8A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4E8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7190"/>
    <w:rPr>
      <w:i/>
      <w:iCs/>
      <w:color w:val="B633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7190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90"/>
    <w:rPr>
      <w:i/>
      <w:iCs/>
      <w:color w:val="B6332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7190"/>
    <w:rPr>
      <w:b/>
      <w:bCs/>
      <w:caps w:val="0"/>
      <w:smallCaps/>
      <w:color w:val="B6332E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4E8A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4E8A"/>
  </w:style>
  <w:style w:type="paragraph" w:styleId="List">
    <w:name w:val="List"/>
    <w:basedOn w:val="Normal"/>
    <w:uiPriority w:val="99"/>
    <w:semiHidden/>
    <w:unhideWhenUsed/>
    <w:rsid w:val="00544E8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44E8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44E8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44E8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44E8A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4E8A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44E8A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4E8A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4E8A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4E8A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4E8A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4E8A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4E8A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4E8A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44E8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44E8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4E8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4E8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4E8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4E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2">
    <w:name w:val="List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3">
    <w:name w:val="List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44E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4E8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4E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4E8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44E8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qFormat/>
    <w:rsid w:val="00544E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4E8A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4E8A"/>
  </w:style>
  <w:style w:type="character" w:styleId="PageNumber">
    <w:name w:val="page number"/>
    <w:basedOn w:val="DefaultParagraphFont"/>
    <w:uiPriority w:val="99"/>
    <w:semiHidden/>
    <w:unhideWhenUsed/>
    <w:rsid w:val="00544E8A"/>
  </w:style>
  <w:style w:type="table" w:styleId="PlainTable1">
    <w:name w:val="Plain Table 1"/>
    <w:basedOn w:val="TableNormal"/>
    <w:uiPriority w:val="41"/>
    <w:rsid w:val="00544E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4E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4E8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44E8A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E8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44E8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4E8A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4E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4E8A"/>
  </w:style>
  <w:style w:type="paragraph" w:styleId="Signature">
    <w:name w:val="Signature"/>
    <w:basedOn w:val="Normal"/>
    <w:link w:val="SignatureChar"/>
    <w:uiPriority w:val="99"/>
    <w:semiHidden/>
    <w:unhideWhenUsed/>
    <w:rsid w:val="00544E8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4E8A"/>
  </w:style>
  <w:style w:type="character" w:styleId="SmartHyperlink">
    <w:name w:val="Smart Hyperlink"/>
    <w:basedOn w:val="DefaultParagraphFont"/>
    <w:uiPriority w:val="99"/>
    <w:semiHidden/>
    <w:unhideWhenUsed/>
    <w:rsid w:val="00544E8A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44E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44E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44E8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4E8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4E8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4E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4E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4E8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4E8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4E8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4E8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4E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4E8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4E8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4E8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4E8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4E8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4E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4E8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4E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4E8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4E8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4E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4E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4E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4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4E8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4E8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4E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4E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4E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4E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4E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4E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4E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4E8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E8A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F719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datamuse.com/api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pochat.github.io/harvard-dgmd-e-28/Assignment%204/index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sa%20D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C:\Users\Lisa D\AppData\Roaming\Microsoft\Templates\Teacher's syllabus (color).dotx</Template>
  <TotalTime>234</TotalTime>
  <Pages>4</Pages>
  <Words>880</Words>
  <Characters>4113</Characters>
  <Application>Microsoft Office Word</Application>
  <DocSecurity>0</DocSecurity>
  <Lines>120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D</dc:creator>
  <cp:lastModifiedBy>Mario Pochat</cp:lastModifiedBy>
  <cp:revision>91</cp:revision>
  <cp:lastPrinted>2022-02-03T22:12:00Z</cp:lastPrinted>
  <dcterms:created xsi:type="dcterms:W3CDTF">2022-03-24T18:29:00Z</dcterms:created>
  <dcterms:modified xsi:type="dcterms:W3CDTF">2026-03-31T22:33:00Z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GrammarlyDocumentId">
    <vt:lpwstr>860eae7987c236d04513314a31e9436684b8bdac0f63b1b283ca459d56b2311a</vt:lpwstr>
  </property>
</Properties>
</file>